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D07F53" w14:paraId="2B5F6ACC" w14:textId="77777777" w:rsidTr="00D07F53">
        <w:trPr>
          <w:trHeight w:val="841"/>
        </w:trPr>
        <w:tc>
          <w:tcPr>
            <w:tcW w:w="2405" w:type="dxa"/>
          </w:tcPr>
          <w:p w14:paraId="31B0F108" w14:textId="797B35F6" w:rsidR="00D07F53" w:rsidRPr="00D07F53" w:rsidRDefault="00D07F53" w:rsidP="00D07F53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D07F53">
              <w:rPr>
                <w:b/>
                <w:bCs/>
                <w:sz w:val="28"/>
                <w:szCs w:val="28"/>
              </w:rPr>
              <w:t>EX NO: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01B11FA2" w14:textId="2D00243E" w:rsidR="00D07F53" w:rsidRDefault="00D07F53">
            <w:proofErr w:type="gramStart"/>
            <w:r w:rsidRPr="00D07F53">
              <w:rPr>
                <w:b/>
                <w:bCs/>
                <w:sz w:val="28"/>
                <w:szCs w:val="28"/>
              </w:rPr>
              <w:t>DATE  :</w:t>
            </w:r>
            <w:proofErr w:type="gramEnd"/>
          </w:p>
        </w:tc>
        <w:tc>
          <w:tcPr>
            <w:tcW w:w="8051" w:type="dxa"/>
          </w:tcPr>
          <w:p w14:paraId="03172E7F" w14:textId="77777777" w:rsidR="00D07F53" w:rsidRDefault="00D07F53" w:rsidP="00D07F53">
            <w:pPr>
              <w:spacing w:before="240"/>
            </w:pPr>
          </w:p>
        </w:tc>
      </w:tr>
    </w:tbl>
    <w:p w14:paraId="502F6349" w14:textId="77777777" w:rsidR="00E83FD6" w:rsidRDefault="00E83FD6"/>
    <w:p w14:paraId="318D92EF" w14:textId="013BB85D" w:rsidR="00D07F53" w:rsidRPr="00D07F53" w:rsidRDefault="00D07F53">
      <w:pPr>
        <w:rPr>
          <w:b/>
          <w:bCs/>
          <w:sz w:val="28"/>
          <w:szCs w:val="28"/>
        </w:rPr>
      </w:pPr>
      <w:r w:rsidRPr="00D07F53">
        <w:rPr>
          <w:b/>
          <w:bCs/>
          <w:sz w:val="28"/>
          <w:szCs w:val="28"/>
        </w:rPr>
        <w:t xml:space="preserve">AIM: </w:t>
      </w:r>
    </w:p>
    <w:p w14:paraId="3FF09CA8" w14:textId="12224F1A" w:rsidR="00D07F53" w:rsidRDefault="00D07F53">
      <w:pPr>
        <w:rPr>
          <w:b/>
          <w:bCs/>
          <w:sz w:val="28"/>
          <w:szCs w:val="28"/>
        </w:rPr>
      </w:pPr>
      <w:r>
        <w:tab/>
      </w:r>
      <w:r>
        <w:br/>
      </w:r>
      <w:r>
        <w:br/>
      </w:r>
      <w:r w:rsidRPr="00D07F53">
        <w:rPr>
          <w:b/>
          <w:bCs/>
          <w:sz w:val="28"/>
          <w:szCs w:val="28"/>
        </w:rPr>
        <w:t>PROCEDURE:</w:t>
      </w:r>
    </w:p>
    <w:p w14:paraId="6BDBEDF1" w14:textId="77777777" w:rsidR="00D07F53" w:rsidRDefault="00D07F53"/>
    <w:p w14:paraId="271ABA1B" w14:textId="7AECCA78" w:rsidR="00D07F53" w:rsidRPr="00D07F53" w:rsidRDefault="00D07F53">
      <w:pPr>
        <w:rPr>
          <w:b/>
          <w:bCs/>
          <w:sz w:val="28"/>
          <w:szCs w:val="28"/>
        </w:rPr>
      </w:pPr>
      <w:r w:rsidRPr="00D07F53">
        <w:rPr>
          <w:b/>
          <w:bCs/>
          <w:sz w:val="28"/>
          <w:szCs w:val="28"/>
        </w:rPr>
        <w:t>CODE:</w:t>
      </w:r>
    </w:p>
    <w:p w14:paraId="1609777B" w14:textId="77777777" w:rsidR="00D07F53" w:rsidRDefault="00D07F53"/>
    <w:p w14:paraId="2ADACD7B" w14:textId="2C8D82D3" w:rsidR="00D07F53" w:rsidRPr="00D07F53" w:rsidRDefault="00D07F53">
      <w:pPr>
        <w:rPr>
          <w:b/>
          <w:bCs/>
          <w:sz w:val="28"/>
          <w:szCs w:val="28"/>
        </w:rPr>
      </w:pPr>
      <w:r w:rsidRPr="00D07F53">
        <w:rPr>
          <w:b/>
          <w:bCs/>
          <w:sz w:val="28"/>
          <w:szCs w:val="28"/>
        </w:rPr>
        <w:t>OUTPUT:</w:t>
      </w:r>
    </w:p>
    <w:p w14:paraId="031BA0C1" w14:textId="77777777" w:rsidR="00D07F53" w:rsidRDefault="00D07F53"/>
    <w:p w14:paraId="2BB431A8" w14:textId="1F5DA236" w:rsidR="00D07F53" w:rsidRPr="00D07F53" w:rsidRDefault="00D07F53">
      <w:pPr>
        <w:rPr>
          <w:b/>
          <w:bCs/>
          <w:sz w:val="28"/>
          <w:szCs w:val="28"/>
        </w:rPr>
      </w:pPr>
      <w:r w:rsidRPr="00D07F53">
        <w:rPr>
          <w:b/>
          <w:bCs/>
          <w:sz w:val="28"/>
          <w:szCs w:val="28"/>
        </w:rPr>
        <w:t>RESULT:</w:t>
      </w:r>
    </w:p>
    <w:sectPr w:rsidR="00D07F53" w:rsidRPr="00D07F53" w:rsidSect="00B10E6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F53"/>
    <w:rsid w:val="00064174"/>
    <w:rsid w:val="001C1B42"/>
    <w:rsid w:val="005F2700"/>
    <w:rsid w:val="00B10E68"/>
    <w:rsid w:val="00C23C0E"/>
    <w:rsid w:val="00C7077E"/>
    <w:rsid w:val="00D07F53"/>
    <w:rsid w:val="00E8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A77B"/>
  <w15:chartTrackingRefBased/>
  <w15:docId w15:val="{F611DFA2-E5BC-4479-8997-04289BDC1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E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7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hanu\OneDrive\Documents\Custom%20Office%20Templates\Margi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Margin Template</Template>
  <TotalTime>5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Dhanumithra T</dc:creator>
  <cp:keywords/>
  <dc:description/>
  <cp:lastModifiedBy>Dhanumithra T</cp:lastModifiedBy>
  <cp:revision>1</cp:revision>
  <dcterms:created xsi:type="dcterms:W3CDTF">2026-09-21T16:02:00Z</dcterms:created>
  <dcterms:modified xsi:type="dcterms:W3CDTF">2026-09-21T16:07:00Z</dcterms:modified>
</cp:coreProperties>
</file>